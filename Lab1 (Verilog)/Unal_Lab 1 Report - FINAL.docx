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8707C0" w:rsidRDefault="00D5413C" w:rsidP="002718B9">
      <w:pPr>
        <w:pStyle w:val="Photo"/>
        <w:rPr>
          <w:rFonts w:ascii="Segoe UI" w:hAnsi="Segoe UI" w:cs="Segoe UI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8707C0">
        <w:rPr>
          <w:rFonts w:ascii="Segoe UI" w:hAnsi="Segoe UI" w:cs="Segoe UI"/>
          <w:noProof/>
          <w:lang w:eastAsia="en-US"/>
        </w:rPr>
        <w:drawing>
          <wp:inline distT="0" distB="0" distL="0" distR="0" wp14:anchorId="41E1850F" wp14:editId="03BA69C5">
            <wp:extent cx="6389915" cy="424749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527" cy="4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Pr="0004666D" w:rsidRDefault="00377193" w:rsidP="000D1C21">
      <w:pPr>
        <w:pStyle w:val="Title"/>
        <w:jc w:val="left"/>
        <w:rPr>
          <w:rFonts w:ascii="Segoe UI" w:hAnsi="Segoe UI" w:cs="Segoe UI"/>
          <w:sz w:val="96"/>
        </w:rPr>
      </w:pPr>
      <w:r w:rsidRPr="0004666D">
        <w:rPr>
          <w:rFonts w:ascii="Segoe UI" w:hAnsi="Segoe UI" w:cs="Segoe UI"/>
          <w:sz w:val="96"/>
        </w:rPr>
        <w:t>Lab 1</w:t>
      </w:r>
    </w:p>
    <w:p w:rsidR="001638F6" w:rsidRPr="0004666D" w:rsidRDefault="00377193" w:rsidP="000D1C21">
      <w:pPr>
        <w:pStyle w:val="Subtitle"/>
        <w:jc w:val="left"/>
        <w:rPr>
          <w:rFonts w:ascii="Segoe UI" w:hAnsi="Segoe UI" w:cs="Segoe UI"/>
          <w:sz w:val="32"/>
        </w:rPr>
      </w:pPr>
      <w:r w:rsidRPr="0004666D">
        <w:rPr>
          <w:rFonts w:ascii="Segoe UI" w:hAnsi="Segoe UI" w:cs="Segoe UI"/>
          <w:sz w:val="32"/>
        </w:rPr>
        <w:t>Computer organization and design</w:t>
      </w:r>
    </w:p>
    <w:p w:rsidR="003422FF" w:rsidRPr="008707C0" w:rsidRDefault="00377193" w:rsidP="000D1C21">
      <w:pPr>
        <w:pStyle w:val="ContactInfo"/>
        <w:jc w:val="left"/>
        <w:rPr>
          <w:rFonts w:ascii="Segoe UI" w:hAnsi="Segoe UI" w:cs="Segoe UI"/>
        </w:rPr>
      </w:pPr>
      <w:r w:rsidRPr="0004666D">
        <w:rPr>
          <w:rFonts w:ascii="Segoe UI" w:hAnsi="Segoe UI" w:cs="Segoe UI"/>
          <w:sz w:val="28"/>
        </w:rPr>
        <w:t>Taylan Unal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CMPEN 331 Section 1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9/22/19</w:t>
      </w:r>
      <w:r w:rsidR="003422FF" w:rsidRPr="008707C0">
        <w:rPr>
          <w:rFonts w:ascii="Segoe UI" w:hAnsi="Segoe UI" w:cs="Segoe UI"/>
        </w:rPr>
        <w:br w:type="page"/>
      </w:r>
    </w:p>
    <w:p w:rsidR="007725B5" w:rsidRPr="00D219B6" w:rsidRDefault="007725B5" w:rsidP="007725B5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lastRenderedPageBreak/>
        <w:t>Verilog Design Code</w:t>
      </w:r>
      <w:r w:rsidR="00D1713C">
        <w:rPr>
          <w:rFonts w:ascii="Segoe UI" w:hAnsi="Segoe UI" w:cs="Segoe UI"/>
          <w:b/>
        </w:rPr>
        <w:t>-Main (</w:t>
      </w:r>
      <w:r w:rsidR="00F914D5">
        <w:rPr>
          <w:rFonts w:ascii="Segoe UI" w:hAnsi="Segoe UI" w:cs="Segoe UI"/>
          <w:b/>
        </w:rPr>
        <w:t>FSM)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//CMPEN 331 Lab1 Taylan Unal FA19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lab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1(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</w:t>
      </w:r>
      <w:proofErr w:type="gramEnd"/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 module contains State machine.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u,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output reg [6:0] led,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output reg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S0 = 3'b000;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S1 = 3'b001;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S2 = 3'b010;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S3 = 3'b011;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S4 = 3'b100;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S5 = 3'b101;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always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@(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*)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case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(currentState)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//depending on current state, determines next state. Defined on lab sheet.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S0: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S5;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S1: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S2;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S2: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S3;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S3: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S4;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S2;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S4: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S5;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S3;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S5: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S4;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endcase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end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always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@(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*)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case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(currentState)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letters for LED are gfedcba because bits go from [bit6 to bit0] MSB first.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S0: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S0=000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7'b1000000;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//each represents the letters lit up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S1: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S1=001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7'b1111001;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S2: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S2=010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7'b0100100;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S3: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S3 = 011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7'b0110000;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S4: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//S4 = 100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7'b0011001;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S5: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//S5 = 101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7'b0010010;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endcase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F227F8" w:rsidRPr="009C5F86" w:rsidRDefault="00F227F8" w:rsidP="00F914D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7271A3" w:rsidRDefault="007271A3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7725B5" w:rsidRPr="00D219B6" w:rsidRDefault="007725B5" w:rsidP="00406D53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Test Bench Code</w:t>
      </w:r>
      <w:r w:rsidR="004A602E">
        <w:rPr>
          <w:rFonts w:ascii="Segoe UI" w:hAnsi="Segoe UI" w:cs="Segoe UI"/>
          <w:b/>
        </w:rPr>
        <w:t>-Main (Testbench)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testbench;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//INPUTS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u;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//OUTPUTS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//aka Next State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[6:0] led;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lab1 lab1(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.u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(u),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.led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(led)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</w:t>
      </w:r>
      <w:proofErr w:type="spellStart"/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//aka Next State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1;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u = 1;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0;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 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= 1;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#15 u = 0;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end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always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begin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#1 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= ~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end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A24784" w:rsidRDefault="00A24784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7271A3" w:rsidRDefault="007271A3" w:rsidP="007271A3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Design Code</w:t>
      </w:r>
      <w:r>
        <w:rPr>
          <w:rFonts w:ascii="Segoe UI" w:hAnsi="Segoe UI" w:cs="Segoe UI"/>
          <w:b/>
        </w:rPr>
        <w:t>-DFF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`timescale 1ns / 1ps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module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posEdgeDFF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(</w:t>
      </w:r>
      <w:proofErr w:type="spellStart"/>
      <w:proofErr w:type="gram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currentState,clk</w:t>
      </w:r>
      <w:proofErr w:type="gram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,clrn,nextState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);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input [2:0]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nextState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; 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//Data input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input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clk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//clock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input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;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//reset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output reg [2:0]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 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//output Q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always </w:t>
      </w:r>
      <w:proofErr w:type="gram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@(</w:t>
      </w:r>
      <w:proofErr w:type="spellStart"/>
      <w:proofErr w:type="gram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posedge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clk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or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)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//DFF 1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</w:t>
      </w:r>
      <w:r w:rsidRPr="009C5F86">
        <w:rPr>
          <w:rStyle w:val="keyword"/>
          <w:rFonts w:ascii="Consolas" w:eastAsiaTheme="majorEastAsia" w:hAnsi="Consolas"/>
          <w:b/>
          <w:bCs/>
          <w:color w:val="006699"/>
          <w:sz w:val="22"/>
          <w:bdr w:val="none" w:sz="0" w:space="0" w:color="auto" w:frame="1"/>
        </w:rPr>
        <w:t>if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(~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) begin 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//1bit value of 1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       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&lt;= 3'b0; 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//1bit value of 0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end </w:t>
      </w:r>
      <w:r w:rsidRPr="009C5F86">
        <w:rPr>
          <w:rStyle w:val="keyword"/>
          <w:rFonts w:ascii="Consolas" w:eastAsiaTheme="majorEastAsia" w:hAnsi="Consolas"/>
          <w:b/>
          <w:bCs/>
          <w:color w:val="006699"/>
          <w:sz w:val="22"/>
          <w:bdr w:val="none" w:sz="0" w:space="0" w:color="auto" w:frame="1"/>
        </w:rPr>
        <w:t>else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begin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       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&lt;=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nextState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end  </w:t>
      </w:r>
    </w:p>
    <w:p w:rsidR="007271A3" w:rsidRPr="007271A3" w:rsidRDefault="007271A3" w:rsidP="009C5F86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endmodule</w:t>
      </w:r>
      <w:proofErr w:type="spellEnd"/>
    </w:p>
    <w:p w:rsidR="009C5F86" w:rsidRDefault="00A24784" w:rsidP="009C5F86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 xml:space="preserve">Verilog </w:t>
      </w:r>
      <w:r w:rsidR="007271A3">
        <w:rPr>
          <w:rFonts w:ascii="Segoe UI" w:hAnsi="Segoe UI" w:cs="Segoe UI"/>
          <w:b/>
        </w:rPr>
        <w:t>Testbench</w:t>
      </w:r>
      <w:r w:rsidRPr="00D219B6">
        <w:rPr>
          <w:rFonts w:ascii="Segoe UI" w:hAnsi="Segoe UI" w:cs="Segoe UI"/>
          <w:b/>
        </w:rPr>
        <w:t xml:space="preserve"> Code</w:t>
      </w:r>
      <w:r>
        <w:rPr>
          <w:rFonts w:ascii="Segoe UI" w:hAnsi="Segoe UI" w:cs="Segoe UI"/>
          <w:b/>
        </w:rPr>
        <w:t>-DFF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posEdgeDFFTest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</w:t>
      </w:r>
      <w:proofErr w:type="spellStart"/>
      <w:proofErr w:type="gramStart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currentState,clk</w:t>
      </w:r>
      <w:proofErr w:type="gramEnd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,reset,nextState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//inputs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reset;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 Q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uut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proofErr w:type="gram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currentState,clk</w:t>
      </w:r>
      <w:proofErr w:type="gram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,reset,nextState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forever #10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~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</w:t>
      </w:r>
      <w:proofErr w:type="gramStart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/(</w:t>
      </w:r>
      <w:proofErr w:type="gramEnd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flip clock every 10ns)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//testing of DFF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reset=1;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reset=0;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D5252A" w:rsidRPr="00D219B6" w:rsidRDefault="00F227F8" w:rsidP="00D5252A">
      <w:pPr>
        <w:pStyle w:val="Heading1"/>
        <w:rPr>
          <w:rFonts w:ascii="Segoe UI" w:hAnsi="Segoe UI" w:cs="Segoe UI"/>
          <w:b/>
        </w:rPr>
      </w:pPr>
      <w:r w:rsidRPr="00F227F8"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6FF7B0A2">
            <wp:simplePos x="0" y="0"/>
            <wp:positionH relativeFrom="column">
              <wp:posOffset>-746125</wp:posOffset>
            </wp:positionH>
            <wp:positionV relativeFrom="paragraph">
              <wp:posOffset>304800</wp:posOffset>
            </wp:positionV>
            <wp:extent cx="7490460" cy="3159125"/>
            <wp:effectExtent l="0" t="0" r="0" b="3175"/>
            <wp:wrapTight wrapText="bothSides">
              <wp:wrapPolygon edited="0">
                <wp:start x="0" y="0"/>
                <wp:lineTo x="0" y="21491"/>
                <wp:lineTo x="21534" y="21491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 w:rsidRPr="00D219B6">
        <w:rPr>
          <w:rFonts w:ascii="Segoe UI" w:hAnsi="Segoe UI" w:cs="Segoe UI"/>
          <w:b/>
        </w:rPr>
        <w:t>Output Waveforms</w:t>
      </w:r>
    </w:p>
    <w:p w:rsidR="00691350" w:rsidRDefault="00691350" w:rsidP="00D5252A">
      <w:pPr>
        <w:rPr>
          <w:rFonts w:ascii="Segoe UI" w:hAnsi="Segoe UI" w:cs="Segoe UI"/>
        </w:rPr>
      </w:pPr>
    </w:p>
    <w:p w:rsidR="008E6A51" w:rsidRDefault="008E6A51" w:rsidP="00D5252A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D5252A" w:rsidRDefault="005E2B69" w:rsidP="00D5252A">
      <w:pPr>
        <w:pStyle w:val="Heading1"/>
        <w:rPr>
          <w:rFonts w:ascii="Segoe UI" w:hAnsi="Segoe UI" w:cs="Segoe UI"/>
          <w:b/>
        </w:rPr>
      </w:pPr>
      <w:r w:rsidRPr="005E2B69">
        <w:drawing>
          <wp:anchor distT="0" distB="0" distL="114300" distR="114300" simplePos="0" relativeHeight="251663360" behindDoc="1" locked="0" layoutInCell="1" allowOverlap="1" wp14:anchorId="2D5ABF02">
            <wp:simplePos x="0" y="0"/>
            <wp:positionH relativeFrom="column">
              <wp:posOffset>-762000</wp:posOffset>
            </wp:positionH>
            <wp:positionV relativeFrom="paragraph">
              <wp:posOffset>295910</wp:posOffset>
            </wp:positionV>
            <wp:extent cx="7382510" cy="6730365"/>
            <wp:effectExtent l="0" t="0" r="8890" b="0"/>
            <wp:wrapTight wrapText="bothSides">
              <wp:wrapPolygon edited="0">
                <wp:start x="0" y="0"/>
                <wp:lineTo x="0" y="21521"/>
                <wp:lineTo x="21570" y="21521"/>
                <wp:lineTo x="2157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 w:rsidRPr="00D219B6">
        <w:rPr>
          <w:rFonts w:ascii="Segoe UI" w:hAnsi="Segoe UI" w:cs="Segoe UI"/>
          <w:b/>
        </w:rPr>
        <w:t>Design</w:t>
      </w:r>
      <w:r w:rsidR="005E06A2" w:rsidRPr="00D219B6">
        <w:rPr>
          <w:rFonts w:ascii="Segoe UI" w:hAnsi="Segoe UI" w:cs="Segoe UI"/>
          <w:b/>
        </w:rPr>
        <w:t xml:space="preserve"> Schematics</w:t>
      </w:r>
    </w:p>
    <w:p w:rsidR="005E2B69" w:rsidRPr="005E2B69" w:rsidRDefault="005E2B69" w:rsidP="005E2B69"/>
    <w:p w:rsidR="00D5252A" w:rsidRDefault="00D5252A" w:rsidP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  <w:r>
        <w:rPr>
          <w:rFonts w:ascii="Segoe UI" w:hAnsi="Segoe UI" w:cs="Segoe UI"/>
        </w:rPr>
        <w:br w:type="page"/>
      </w:r>
    </w:p>
    <w:p w:rsidR="009A0932" w:rsidRDefault="005E2B69" w:rsidP="005E06A2">
      <w:pPr>
        <w:pStyle w:val="Heading1"/>
        <w:rPr>
          <w:rFonts w:ascii="Segoe UI" w:hAnsi="Segoe UI" w:cs="Segoe UI"/>
          <w:b/>
        </w:rPr>
      </w:pPr>
      <w:r w:rsidRPr="005E2B69">
        <w:rPr>
          <w:rFonts w:ascii="Segoe UI" w:hAnsi="Segoe UI" w:cs="Segoe UI"/>
          <w:b/>
        </w:rPr>
        <w:drawing>
          <wp:anchor distT="0" distB="0" distL="114300" distR="114300" simplePos="0" relativeHeight="251664384" behindDoc="1" locked="0" layoutInCell="1" allowOverlap="1" wp14:anchorId="48A271AD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7120255" cy="7551420"/>
            <wp:effectExtent l="0" t="0" r="4445" b="0"/>
            <wp:wrapTight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6A2" w:rsidRPr="00B53FE2">
        <w:rPr>
          <w:rFonts w:ascii="Segoe UI" w:hAnsi="Segoe UI" w:cs="Segoe UI"/>
          <w:b/>
        </w:rPr>
        <w:t>I/O Planning</w:t>
      </w:r>
    </w:p>
    <w:p w:rsidR="005E2B69" w:rsidRDefault="005E2B69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</w:p>
    <w:p w:rsidR="005E06A2" w:rsidRDefault="005E2B69" w:rsidP="005E06A2">
      <w:pPr>
        <w:pStyle w:val="Heading1"/>
        <w:rPr>
          <w:rFonts w:ascii="Segoe UI" w:hAnsi="Segoe UI" w:cs="Segoe UI"/>
          <w:b/>
        </w:rPr>
      </w:pPr>
      <w:r w:rsidRPr="005E2B69">
        <w:drawing>
          <wp:anchor distT="0" distB="0" distL="114300" distR="114300" simplePos="0" relativeHeight="251665408" behindDoc="1" locked="0" layoutInCell="1" allowOverlap="1" wp14:anchorId="21985DE6">
            <wp:simplePos x="0" y="0"/>
            <wp:positionH relativeFrom="margin">
              <wp:posOffset>-647700</wp:posOffset>
            </wp:positionH>
            <wp:positionV relativeFrom="paragraph">
              <wp:posOffset>279400</wp:posOffset>
            </wp:positionV>
            <wp:extent cx="7277100" cy="6402705"/>
            <wp:effectExtent l="0" t="0" r="0" b="0"/>
            <wp:wrapTight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6A2" w:rsidRPr="009A0932">
        <w:rPr>
          <w:rFonts w:ascii="Segoe UI" w:hAnsi="Segoe UI" w:cs="Segoe UI"/>
          <w:b/>
        </w:rPr>
        <w:t>Floor Planning</w:t>
      </w:r>
    </w:p>
    <w:p w:rsidR="009A0932" w:rsidRPr="009A0932" w:rsidRDefault="009A0932" w:rsidP="009A0932"/>
    <w:p w:rsidR="001638F6" w:rsidRPr="009A0932" w:rsidRDefault="001638F6" w:rsidP="007021DE">
      <w:pPr>
        <w:rPr>
          <w:rFonts w:ascii="Segoe UI" w:hAnsi="Segoe UI" w:cs="Segoe UI"/>
        </w:rPr>
      </w:pPr>
      <w:bookmarkStart w:id="5" w:name="_GoBack"/>
      <w:bookmarkEnd w:id="0"/>
      <w:bookmarkEnd w:id="1"/>
      <w:bookmarkEnd w:id="2"/>
      <w:bookmarkEnd w:id="3"/>
      <w:bookmarkEnd w:id="4"/>
      <w:bookmarkEnd w:id="5"/>
    </w:p>
    <w:sectPr w:rsidR="001638F6" w:rsidRPr="009A0932" w:rsidSect="00406D5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323C" w:rsidRDefault="0070323C">
      <w:pPr>
        <w:spacing w:before="0" w:after="0" w:line="240" w:lineRule="auto"/>
      </w:pPr>
      <w:r>
        <w:separator/>
      </w:r>
    </w:p>
  </w:endnote>
  <w:endnote w:type="continuationSeparator" w:id="0">
    <w:p w:rsidR="0070323C" w:rsidRDefault="007032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323C" w:rsidRDefault="0070323C">
      <w:pPr>
        <w:spacing w:before="0" w:after="0" w:line="240" w:lineRule="auto"/>
      </w:pPr>
      <w:r>
        <w:separator/>
      </w:r>
    </w:p>
  </w:footnote>
  <w:footnote w:type="continuationSeparator" w:id="0">
    <w:p w:rsidR="0070323C" w:rsidRDefault="0070323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6D53" w:rsidRPr="00406D53" w:rsidRDefault="00406D53">
    <w:pPr>
      <w:pStyle w:val="Header"/>
      <w:rPr>
        <w:rFonts w:ascii="Segoe UI" w:hAnsi="Segoe UI" w:cs="Segoe UI"/>
        <w:sz w:val="24"/>
        <w:szCs w:val="24"/>
      </w:rPr>
    </w:pPr>
    <w:r w:rsidRPr="00406D53">
      <w:rPr>
        <w:rFonts w:ascii="Segoe UI" w:hAnsi="Segoe UI" w:cs="Segoe UI"/>
        <w:sz w:val="24"/>
        <w:szCs w:val="24"/>
      </w:rPr>
      <w:t>LAB 1: Computer Organization and Design</w:t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  <w:t xml:space="preserve">    </w:t>
    </w:r>
    <w:r>
      <w:rPr>
        <w:rFonts w:ascii="Segoe UI" w:hAnsi="Segoe UI" w:cs="Segoe UI"/>
        <w:sz w:val="24"/>
        <w:szCs w:val="24"/>
      </w:rPr>
      <w:tab/>
      <w:t xml:space="preserve">  </w:t>
    </w:r>
    <w:r w:rsidRPr="00406D53">
      <w:rPr>
        <w:rFonts w:ascii="Segoe UI" w:hAnsi="Segoe UI" w:cs="Segoe UI"/>
        <w:sz w:val="24"/>
        <w:szCs w:val="24"/>
      </w:rPr>
      <w:t xml:space="preserve"> Taylan Unal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3446559"/>
    <w:multiLevelType w:val="multilevel"/>
    <w:tmpl w:val="8F0C3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F345FE"/>
    <w:multiLevelType w:val="multilevel"/>
    <w:tmpl w:val="A6D4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DC50A88"/>
    <w:multiLevelType w:val="multilevel"/>
    <w:tmpl w:val="59464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8A14B0"/>
    <w:multiLevelType w:val="multilevel"/>
    <w:tmpl w:val="9A82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8733C"/>
    <w:multiLevelType w:val="multilevel"/>
    <w:tmpl w:val="1552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755136"/>
    <w:multiLevelType w:val="multilevel"/>
    <w:tmpl w:val="72A4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3D6A41"/>
    <w:multiLevelType w:val="multilevel"/>
    <w:tmpl w:val="14DE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43FC7"/>
    <w:multiLevelType w:val="multilevel"/>
    <w:tmpl w:val="FE7E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1409FC"/>
    <w:multiLevelType w:val="multilevel"/>
    <w:tmpl w:val="6FC67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016429"/>
    <w:multiLevelType w:val="multilevel"/>
    <w:tmpl w:val="A938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16166A"/>
    <w:multiLevelType w:val="multilevel"/>
    <w:tmpl w:val="3A60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5174E9C"/>
    <w:multiLevelType w:val="multilevel"/>
    <w:tmpl w:val="F68E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EA6F8F"/>
    <w:multiLevelType w:val="hybridMultilevel"/>
    <w:tmpl w:val="377C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4"/>
  </w:num>
  <w:num w:numId="11">
    <w:abstractNumId w:val="26"/>
  </w:num>
  <w:num w:numId="12">
    <w:abstractNumId w:val="2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8"/>
  </w:num>
  <w:num w:numId="22">
    <w:abstractNumId w:val="13"/>
  </w:num>
  <w:num w:numId="23">
    <w:abstractNumId w:val="16"/>
  </w:num>
  <w:num w:numId="24">
    <w:abstractNumId w:val="22"/>
  </w:num>
  <w:num w:numId="25">
    <w:abstractNumId w:val="17"/>
  </w:num>
  <w:num w:numId="26">
    <w:abstractNumId w:val="24"/>
  </w:num>
  <w:num w:numId="27">
    <w:abstractNumId w:val="20"/>
  </w:num>
  <w:num w:numId="28">
    <w:abstractNumId w:val="18"/>
  </w:num>
  <w:num w:numId="29">
    <w:abstractNumId w:val="21"/>
  </w:num>
  <w:num w:numId="30">
    <w:abstractNumId w:val="10"/>
  </w:num>
  <w:num w:numId="31">
    <w:abstractNumId w:val="23"/>
  </w:num>
  <w:num w:numId="32">
    <w:abstractNumId w:val="27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93"/>
    <w:rsid w:val="0004666D"/>
    <w:rsid w:val="000748AA"/>
    <w:rsid w:val="000D1C21"/>
    <w:rsid w:val="001638F6"/>
    <w:rsid w:val="00175809"/>
    <w:rsid w:val="001A2000"/>
    <w:rsid w:val="0026762F"/>
    <w:rsid w:val="002718B9"/>
    <w:rsid w:val="002C4051"/>
    <w:rsid w:val="002F3E42"/>
    <w:rsid w:val="003209D6"/>
    <w:rsid w:val="00334A73"/>
    <w:rsid w:val="003422FF"/>
    <w:rsid w:val="00377193"/>
    <w:rsid w:val="00406D53"/>
    <w:rsid w:val="00442D30"/>
    <w:rsid w:val="004952C4"/>
    <w:rsid w:val="004A602E"/>
    <w:rsid w:val="00562D43"/>
    <w:rsid w:val="005A1C5A"/>
    <w:rsid w:val="005E06A2"/>
    <w:rsid w:val="005E2B69"/>
    <w:rsid w:val="00667FF0"/>
    <w:rsid w:val="00690EFD"/>
    <w:rsid w:val="00691350"/>
    <w:rsid w:val="006F2A26"/>
    <w:rsid w:val="007021DE"/>
    <w:rsid w:val="0070323C"/>
    <w:rsid w:val="007271A3"/>
    <w:rsid w:val="00732607"/>
    <w:rsid w:val="007725B5"/>
    <w:rsid w:val="00784F78"/>
    <w:rsid w:val="00844483"/>
    <w:rsid w:val="008707C0"/>
    <w:rsid w:val="008E6A51"/>
    <w:rsid w:val="00934F1C"/>
    <w:rsid w:val="009A0932"/>
    <w:rsid w:val="009C5F86"/>
    <w:rsid w:val="009D2231"/>
    <w:rsid w:val="00A122DB"/>
    <w:rsid w:val="00A24784"/>
    <w:rsid w:val="00AD165F"/>
    <w:rsid w:val="00B47B7A"/>
    <w:rsid w:val="00B53FE2"/>
    <w:rsid w:val="00B646B8"/>
    <w:rsid w:val="00C80BD4"/>
    <w:rsid w:val="00CF3A42"/>
    <w:rsid w:val="00D1713C"/>
    <w:rsid w:val="00D219B6"/>
    <w:rsid w:val="00D5252A"/>
    <w:rsid w:val="00D5413C"/>
    <w:rsid w:val="00D86A5F"/>
    <w:rsid w:val="00DC07A3"/>
    <w:rsid w:val="00E11B8A"/>
    <w:rsid w:val="00EE0903"/>
    <w:rsid w:val="00F227F8"/>
    <w:rsid w:val="00F677F9"/>
    <w:rsid w:val="00F914D5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B3176"/>
  <w15:chartTrackingRefBased/>
  <w15:docId w15:val="{4E0CF1E9-10BF-48DB-AE56-D1B134DD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77193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1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667FF0"/>
    <w:pPr>
      <w:ind w:left="720"/>
      <w:contextualSpacing/>
    </w:pPr>
  </w:style>
  <w:style w:type="paragraph" w:customStyle="1" w:styleId="alt">
    <w:name w:val="alt"/>
    <w:basedOn w:val="Normal"/>
    <w:rsid w:val="00267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comment">
    <w:name w:val="comment"/>
    <w:basedOn w:val="DefaultParagraphFont"/>
    <w:rsid w:val="0026762F"/>
  </w:style>
  <w:style w:type="character" w:customStyle="1" w:styleId="preprocessor">
    <w:name w:val="preprocessor"/>
    <w:basedOn w:val="DefaultParagraphFont"/>
    <w:rsid w:val="0026762F"/>
  </w:style>
  <w:style w:type="character" w:customStyle="1" w:styleId="keyword">
    <w:name w:val="keyword"/>
    <w:basedOn w:val="DefaultParagraphFont"/>
    <w:rsid w:val="00406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yla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554B4-652F-4878-8FF1-14D2E5959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207</TotalTime>
  <Pages>9</Pages>
  <Words>681</Words>
  <Characters>3885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Verilog Design Code-Main (FSM)</vt:lpstr>
      <vt:lpstr>Verilog Test Bench Code-Main (Testbench)</vt:lpstr>
      <vt:lpstr>Verilog Design Code-DFF</vt:lpstr>
      <vt:lpstr>/Output Waveforms</vt:lpstr>
      <vt:lpstr>/Design Schematics</vt:lpstr>
      <vt:lpstr>I/O Planning</vt:lpstr>
      <vt:lpstr>/</vt:lpstr>
      <vt:lpstr/>
      <vt:lpstr/>
      <vt:lpstr>Floor Planning</vt:lpstr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taylan</dc:creator>
  <cp:keywords/>
  <cp:lastModifiedBy>Unal, Taylan</cp:lastModifiedBy>
  <cp:revision>6</cp:revision>
  <dcterms:created xsi:type="dcterms:W3CDTF">2019-09-23T03:37:00Z</dcterms:created>
  <dcterms:modified xsi:type="dcterms:W3CDTF">2019-09-24T02:37:00Z</dcterms:modified>
  <cp:version/>
</cp:coreProperties>
</file>