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Pr="008707C0" w:rsidRDefault="00D5413C" w:rsidP="002718B9">
      <w:pPr>
        <w:pStyle w:val="Photo"/>
        <w:rPr>
          <w:rFonts w:ascii="Segoe UI" w:hAnsi="Segoe UI" w:cs="Segoe UI"/>
        </w:rPr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 w:rsidRPr="008707C0">
        <w:rPr>
          <w:rFonts w:ascii="Segoe UI" w:hAnsi="Segoe UI" w:cs="Segoe UI"/>
          <w:noProof/>
          <w:lang w:eastAsia="en-US"/>
        </w:rPr>
        <w:drawing>
          <wp:inline distT="0" distB="0" distL="0" distR="0" wp14:anchorId="41E1850F" wp14:editId="03BA69C5">
            <wp:extent cx="6389915" cy="424749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7527" cy="42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F6" w:rsidRPr="0004666D" w:rsidRDefault="00377193" w:rsidP="000D1C21">
      <w:pPr>
        <w:pStyle w:val="Title"/>
        <w:jc w:val="left"/>
        <w:rPr>
          <w:rFonts w:ascii="Segoe UI" w:hAnsi="Segoe UI" w:cs="Segoe UI"/>
          <w:sz w:val="96"/>
        </w:rPr>
      </w:pPr>
      <w:r w:rsidRPr="0004666D">
        <w:rPr>
          <w:rFonts w:ascii="Segoe UI" w:hAnsi="Segoe UI" w:cs="Segoe UI"/>
          <w:sz w:val="96"/>
        </w:rPr>
        <w:t>Lab 1</w:t>
      </w:r>
    </w:p>
    <w:p w:rsidR="001638F6" w:rsidRPr="0004666D" w:rsidRDefault="00377193" w:rsidP="000D1C21">
      <w:pPr>
        <w:pStyle w:val="Subtitle"/>
        <w:jc w:val="left"/>
        <w:rPr>
          <w:rFonts w:ascii="Segoe UI" w:hAnsi="Segoe UI" w:cs="Segoe UI"/>
          <w:sz w:val="32"/>
        </w:rPr>
      </w:pPr>
      <w:r w:rsidRPr="0004666D">
        <w:rPr>
          <w:rFonts w:ascii="Segoe UI" w:hAnsi="Segoe UI" w:cs="Segoe UI"/>
          <w:sz w:val="32"/>
        </w:rPr>
        <w:t>Computer organization and design</w:t>
      </w:r>
    </w:p>
    <w:p w:rsidR="003422FF" w:rsidRPr="008707C0" w:rsidRDefault="00377193" w:rsidP="000D1C21">
      <w:pPr>
        <w:pStyle w:val="ContactInfo"/>
        <w:jc w:val="left"/>
        <w:rPr>
          <w:rFonts w:ascii="Segoe UI" w:hAnsi="Segoe UI" w:cs="Segoe UI"/>
        </w:rPr>
      </w:pPr>
      <w:r w:rsidRPr="0004666D">
        <w:rPr>
          <w:rFonts w:ascii="Segoe UI" w:hAnsi="Segoe UI" w:cs="Segoe UI"/>
          <w:sz w:val="28"/>
        </w:rPr>
        <w:t>Taylan Unal</w:t>
      </w:r>
      <w:r w:rsidR="00D5413C" w:rsidRPr="0004666D">
        <w:rPr>
          <w:rFonts w:ascii="Segoe UI" w:hAnsi="Segoe UI" w:cs="Segoe UI"/>
          <w:sz w:val="28"/>
        </w:rPr>
        <w:t xml:space="preserve"> | </w:t>
      </w:r>
      <w:r w:rsidRPr="0004666D">
        <w:rPr>
          <w:rFonts w:ascii="Segoe UI" w:hAnsi="Segoe UI" w:cs="Segoe UI"/>
          <w:sz w:val="28"/>
        </w:rPr>
        <w:t>CMPEN 331 Section 1</w:t>
      </w:r>
      <w:r w:rsidR="00D5413C" w:rsidRPr="0004666D">
        <w:rPr>
          <w:rFonts w:ascii="Segoe UI" w:hAnsi="Segoe UI" w:cs="Segoe UI"/>
          <w:sz w:val="28"/>
        </w:rPr>
        <w:t xml:space="preserve"> | </w:t>
      </w:r>
      <w:r w:rsidRPr="0004666D">
        <w:rPr>
          <w:rFonts w:ascii="Segoe UI" w:hAnsi="Segoe UI" w:cs="Segoe UI"/>
          <w:sz w:val="28"/>
        </w:rPr>
        <w:t>9/22/19</w:t>
      </w:r>
      <w:r w:rsidR="003422FF" w:rsidRPr="008707C0">
        <w:rPr>
          <w:rFonts w:ascii="Segoe UI" w:hAnsi="Segoe UI" w:cs="Segoe UI"/>
        </w:rPr>
        <w:br w:type="page"/>
      </w:r>
    </w:p>
    <w:p w:rsidR="007725B5" w:rsidRPr="00D219B6" w:rsidRDefault="007725B5" w:rsidP="007725B5">
      <w:pPr>
        <w:pStyle w:val="Heading1"/>
        <w:rPr>
          <w:rFonts w:ascii="Segoe UI" w:hAnsi="Segoe UI" w:cs="Segoe UI"/>
          <w:b/>
        </w:rPr>
      </w:pPr>
      <w:bookmarkStart w:id="5" w:name="_GoBack"/>
      <w:r w:rsidRPr="00D219B6">
        <w:rPr>
          <w:rFonts w:ascii="Segoe UI" w:hAnsi="Segoe UI" w:cs="Segoe UI"/>
          <w:b/>
        </w:rPr>
        <w:lastRenderedPageBreak/>
        <w:t>Verilog Design Code</w:t>
      </w:r>
      <w:r w:rsidR="00D1713C">
        <w:rPr>
          <w:rFonts w:ascii="Segoe UI" w:hAnsi="Segoe UI" w:cs="Segoe UI"/>
          <w:b/>
        </w:rPr>
        <w:t>-Main (</w:t>
      </w:r>
      <w:r w:rsidR="00F914D5">
        <w:rPr>
          <w:rFonts w:ascii="Segoe UI" w:hAnsi="Segoe UI" w:cs="Segoe UI"/>
          <w:b/>
        </w:rPr>
        <w:t>FSM)</w:t>
      </w:r>
    </w:p>
    <w:bookmarkEnd w:id="5"/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`timescale 1ns / 1ps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Style w:val="comment"/>
          <w:rFonts w:ascii="Consolas" w:eastAsiaTheme="majorEastAsia" w:hAnsi="Consolas"/>
          <w:color w:val="008200"/>
          <w:bdr w:val="none" w:sz="0" w:space="0" w:color="auto" w:frame="1"/>
        </w:rPr>
        <w:t>//CMPEN 331 Lab1 Taylan Unal FA19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module lab</w:t>
      </w:r>
      <w:proofErr w:type="gramStart"/>
      <w:r w:rsidRPr="00784F78">
        <w:rPr>
          <w:rFonts w:ascii="Consolas" w:hAnsi="Consolas"/>
          <w:color w:val="000000"/>
          <w:bdr w:val="none" w:sz="0" w:space="0" w:color="auto" w:frame="1"/>
        </w:rPr>
        <w:t>1( </w:t>
      </w:r>
      <w:r w:rsidRPr="00784F78">
        <w:rPr>
          <w:rStyle w:val="comment"/>
          <w:rFonts w:ascii="Consolas" w:eastAsiaTheme="majorEastAsia" w:hAnsi="Consolas"/>
          <w:color w:val="008200"/>
          <w:bdr w:val="none" w:sz="0" w:space="0" w:color="auto" w:frame="1"/>
        </w:rPr>
        <w:t>/</w:t>
      </w:r>
      <w:proofErr w:type="gramEnd"/>
      <w:r w:rsidRPr="00784F78">
        <w:rPr>
          <w:rStyle w:val="comment"/>
          <w:rFonts w:ascii="Consolas" w:eastAsiaTheme="majorEastAsia" w:hAnsi="Consolas"/>
          <w:color w:val="008200"/>
          <w:bdr w:val="none" w:sz="0" w:space="0" w:color="auto" w:frame="1"/>
        </w:rPr>
        <w:t>/ module contains State machine.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input u,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clk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, input [2:0]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currentState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,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clrn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,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output reg [6:0] led, output reg [2:0] </w:t>
      </w:r>
      <w:proofErr w:type="spellStart"/>
      <w:r w:rsidRPr="00784F78">
        <w:rPr>
          <w:rFonts w:ascii="Consolas" w:hAnsi="Consolas"/>
          <w:color w:val="000000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);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reg [2:0] S0 = 3'b000;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reg [2:0] S1 = 3'b001;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reg [2:0] S2 = 3'b010;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reg [2:0] S3 = 3'b011;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reg [2:0] S4 = 3'b100;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reg [2:0] S5 = 3'b101;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always </w:t>
      </w:r>
      <w:proofErr w:type="gramStart"/>
      <w:r w:rsidRPr="00784F78">
        <w:rPr>
          <w:rFonts w:ascii="Consolas" w:hAnsi="Consolas"/>
          <w:color w:val="000000"/>
          <w:bdr w:val="none" w:sz="0" w:space="0" w:color="auto" w:frame="1"/>
        </w:rPr>
        <w:t>@(</w:t>
      </w:r>
      <w:proofErr w:type="spellStart"/>
      <w:proofErr w:type="gramEnd"/>
      <w:r w:rsidRPr="00784F78">
        <w:rPr>
          <w:rFonts w:ascii="Consolas" w:hAnsi="Consolas"/>
          <w:color w:val="000000"/>
          <w:bdr w:val="none" w:sz="0" w:space="0" w:color="auto" w:frame="1"/>
        </w:rPr>
        <w:t>posedge</w:t>
      </w:r>
      <w:proofErr w:type="spellEnd"/>
      <w:r w:rsidRPr="00784F78">
        <w:rPr>
          <w:rFonts w:ascii="Consolas" w:hAnsi="Consolas"/>
          <w:color w:val="000000"/>
          <w:bdr w:val="none" w:sz="0" w:space="0" w:color="auto" w:frame="1"/>
        </w:rPr>
        <w:t> </w:t>
      </w:r>
      <w:proofErr w:type="spellStart"/>
      <w:r w:rsidRPr="00784F78">
        <w:rPr>
          <w:rFonts w:ascii="Consolas" w:hAnsi="Consolas"/>
          <w:color w:val="000000"/>
          <w:bdr w:val="none" w:sz="0" w:space="0" w:color="auto" w:frame="1"/>
        </w:rPr>
        <w:t>clk</w:t>
      </w:r>
      <w:proofErr w:type="spellEnd"/>
      <w:r w:rsidRPr="00784F78">
        <w:rPr>
          <w:rFonts w:ascii="Consolas" w:hAnsi="Consolas"/>
          <w:color w:val="000000"/>
          <w:bdr w:val="none" w:sz="0" w:space="0" w:color="auto" w:frame="1"/>
        </w:rPr>
        <w:t>)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begin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case</w:t>
      </w:r>
      <w:r w:rsidRPr="00784F78">
        <w:rPr>
          <w:rFonts w:ascii="Consolas" w:hAnsi="Consolas"/>
          <w:color w:val="000000"/>
          <w:bdr w:val="none" w:sz="0" w:space="0" w:color="auto" w:frame="1"/>
        </w:rPr>
        <w:t>(currentState)</w:t>
      </w:r>
      <w:r w:rsidRPr="00784F78">
        <w:rPr>
          <w:rStyle w:val="comment"/>
          <w:rFonts w:ascii="Consolas" w:eastAsiaTheme="majorEastAsia" w:hAnsi="Consolas"/>
          <w:color w:val="008200"/>
          <w:bdr w:val="none" w:sz="0" w:space="0" w:color="auto" w:frame="1"/>
        </w:rPr>
        <w:t>//depending on current state, determines next state. Defined on lab sheet.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S0: begin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if</w:t>
      </w:r>
      <w:r w:rsidRPr="00784F78">
        <w:rPr>
          <w:rFonts w:ascii="Consolas" w:hAnsi="Consolas"/>
          <w:color w:val="000000"/>
          <w:bdr w:val="none" w:sz="0" w:space="0" w:color="auto" w:frame="1"/>
        </w:rPr>
        <w:t> (u == 1)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S1;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else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S5;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end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S1: begin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if</w:t>
      </w:r>
      <w:r w:rsidRPr="00784F78">
        <w:rPr>
          <w:rFonts w:ascii="Consolas" w:hAnsi="Consolas"/>
          <w:color w:val="000000"/>
          <w:bdr w:val="none" w:sz="0" w:space="0" w:color="auto" w:frame="1"/>
        </w:rPr>
        <w:t> (u == 1)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S2;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else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S0;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end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S2: begin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if</w:t>
      </w:r>
      <w:r w:rsidRPr="00784F78">
        <w:rPr>
          <w:rFonts w:ascii="Consolas" w:hAnsi="Consolas"/>
          <w:color w:val="000000"/>
          <w:bdr w:val="none" w:sz="0" w:space="0" w:color="auto" w:frame="1"/>
        </w:rPr>
        <w:t> (u == 1)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S3;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else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S1;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end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S3: begin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if</w:t>
      </w:r>
      <w:r w:rsidRPr="00784F78">
        <w:rPr>
          <w:rFonts w:ascii="Consolas" w:hAnsi="Consolas"/>
          <w:color w:val="000000"/>
          <w:bdr w:val="none" w:sz="0" w:space="0" w:color="auto" w:frame="1"/>
        </w:rPr>
        <w:t> (u == 1)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S4;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else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S2;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end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S4: begin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if</w:t>
      </w:r>
      <w:r w:rsidRPr="00784F78">
        <w:rPr>
          <w:rFonts w:ascii="Consolas" w:hAnsi="Consolas"/>
          <w:color w:val="000000"/>
          <w:bdr w:val="none" w:sz="0" w:space="0" w:color="auto" w:frame="1"/>
        </w:rPr>
        <w:t> (u == 1)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S5;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else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S3;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end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S5: begin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if</w:t>
      </w:r>
      <w:r w:rsidRPr="00784F78">
        <w:rPr>
          <w:rFonts w:ascii="Consolas" w:hAnsi="Consolas"/>
          <w:color w:val="000000"/>
          <w:bdr w:val="none" w:sz="0" w:space="0" w:color="auto" w:frame="1"/>
        </w:rPr>
        <w:t> (u == 1)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S0;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else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nextState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= S4;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end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endcase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end  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always </w:t>
      </w:r>
      <w:proofErr w:type="gramStart"/>
      <w:r w:rsidRPr="00784F78">
        <w:rPr>
          <w:rFonts w:ascii="Consolas" w:hAnsi="Consolas"/>
          <w:color w:val="000000"/>
          <w:bdr w:val="none" w:sz="0" w:space="0" w:color="auto" w:frame="1"/>
        </w:rPr>
        <w:t>@(</w:t>
      </w:r>
      <w:proofErr w:type="spellStart"/>
      <w:proofErr w:type="gramEnd"/>
      <w:r w:rsidRPr="00784F78">
        <w:rPr>
          <w:rFonts w:ascii="Consolas" w:hAnsi="Consolas"/>
          <w:color w:val="000000"/>
          <w:bdr w:val="none" w:sz="0" w:space="0" w:color="auto" w:frame="1"/>
        </w:rPr>
        <w:t>posedge</w:t>
      </w:r>
      <w:proofErr w:type="spellEnd"/>
      <w:r w:rsidRPr="00784F78">
        <w:rPr>
          <w:rFonts w:ascii="Consolas" w:hAnsi="Consolas"/>
          <w:color w:val="000000"/>
          <w:bdr w:val="none" w:sz="0" w:space="0" w:color="auto" w:frame="1"/>
        </w:rPr>
        <w:t> </w:t>
      </w:r>
      <w:proofErr w:type="spellStart"/>
      <w:r w:rsidRPr="00784F78">
        <w:rPr>
          <w:rFonts w:ascii="Consolas" w:hAnsi="Consolas"/>
          <w:color w:val="000000"/>
          <w:bdr w:val="none" w:sz="0" w:space="0" w:color="auto" w:frame="1"/>
        </w:rPr>
        <w:t>clk</w:t>
      </w:r>
      <w:proofErr w:type="spellEnd"/>
      <w:r w:rsidRPr="00784F78">
        <w:rPr>
          <w:rFonts w:ascii="Consolas" w:hAnsi="Consolas"/>
          <w:color w:val="000000"/>
          <w:bdr w:val="none" w:sz="0" w:space="0" w:color="auto" w:frame="1"/>
        </w:rPr>
        <w:t>)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begin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</w:t>
      </w:r>
      <w:r w:rsidRPr="00784F78">
        <w:rPr>
          <w:rStyle w:val="keyword"/>
          <w:rFonts w:ascii="Consolas" w:eastAsiaTheme="majorEastAsia" w:hAnsi="Consolas"/>
          <w:b/>
          <w:bCs/>
          <w:color w:val="006699"/>
          <w:bdr w:val="none" w:sz="0" w:space="0" w:color="auto" w:frame="1"/>
        </w:rPr>
        <w:t>case</w:t>
      </w:r>
      <w:r w:rsidRPr="00784F78">
        <w:rPr>
          <w:rFonts w:ascii="Consolas" w:hAnsi="Consolas"/>
          <w:color w:val="000000"/>
          <w:bdr w:val="none" w:sz="0" w:space="0" w:color="auto" w:frame="1"/>
        </w:rPr>
        <w:t>(</w:t>
      </w:r>
      <w:proofErr w:type="spellStart"/>
      <w:r w:rsidRPr="00784F78">
        <w:rPr>
          <w:rFonts w:ascii="Consolas" w:hAnsi="Consolas"/>
          <w:color w:val="000000"/>
          <w:bdr w:val="none" w:sz="0" w:space="0" w:color="auto" w:frame="1"/>
        </w:rPr>
        <w:t>currentState</w:t>
      </w:r>
      <w:proofErr w:type="spellEnd"/>
      <w:r w:rsidRPr="00784F78">
        <w:rPr>
          <w:rFonts w:ascii="Consolas" w:hAnsi="Consolas"/>
          <w:color w:val="000000"/>
          <w:bdr w:val="none" w:sz="0" w:space="0" w:color="auto" w:frame="1"/>
        </w:rPr>
        <w:t>)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S0: begin </w:t>
      </w:r>
      <w:r w:rsidRPr="00784F78">
        <w:rPr>
          <w:rStyle w:val="comment"/>
          <w:rFonts w:ascii="Consolas" w:hAnsi="Consolas"/>
          <w:color w:val="008200"/>
          <w:sz w:val="24"/>
          <w:szCs w:val="24"/>
          <w:bdr w:val="none" w:sz="0" w:space="0" w:color="auto" w:frame="1"/>
        </w:rPr>
        <w:t>// S0=000</w:t>
      </w: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led &lt;= 7'b1000000; </w:t>
      </w:r>
      <w:r w:rsidRPr="00784F78">
        <w:rPr>
          <w:rStyle w:val="comment"/>
          <w:rFonts w:ascii="Consolas" w:eastAsiaTheme="majorEastAsia" w:hAnsi="Consolas"/>
          <w:color w:val="008200"/>
          <w:bdr w:val="none" w:sz="0" w:space="0" w:color="auto" w:frame="1"/>
        </w:rPr>
        <w:t>//each represents the letters lit up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end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S1: begin </w:t>
      </w:r>
      <w:r w:rsidRPr="00784F78">
        <w:rPr>
          <w:rStyle w:val="comment"/>
          <w:rFonts w:ascii="Consolas" w:eastAsiaTheme="majorEastAsia" w:hAnsi="Consolas"/>
          <w:color w:val="008200"/>
          <w:bdr w:val="none" w:sz="0" w:space="0" w:color="auto" w:frame="1"/>
        </w:rPr>
        <w:t>// S1=001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led &lt;= 7'b1111001;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end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S2: begin </w:t>
      </w:r>
      <w:r w:rsidRPr="00784F78">
        <w:rPr>
          <w:rStyle w:val="comment"/>
          <w:rFonts w:ascii="Consolas" w:hAnsi="Consolas"/>
          <w:color w:val="008200"/>
          <w:sz w:val="24"/>
          <w:szCs w:val="24"/>
          <w:bdr w:val="none" w:sz="0" w:space="0" w:color="auto" w:frame="1"/>
        </w:rPr>
        <w:t>// S2=010</w:t>
      </w: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led &lt;= 7'b0100100;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end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S3: begin </w:t>
      </w:r>
      <w:r w:rsidRPr="00784F78">
        <w:rPr>
          <w:rStyle w:val="comment"/>
          <w:rFonts w:ascii="Consolas" w:eastAsiaTheme="majorEastAsia" w:hAnsi="Consolas"/>
          <w:color w:val="008200"/>
          <w:bdr w:val="none" w:sz="0" w:space="0" w:color="auto" w:frame="1"/>
        </w:rPr>
        <w:t>// S3 = 011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led &lt;= 7'b0110000;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end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S4: begin </w:t>
      </w:r>
      <w:r w:rsidRPr="00784F78">
        <w:rPr>
          <w:rStyle w:val="comment"/>
          <w:rFonts w:ascii="Consolas" w:hAnsi="Consolas"/>
          <w:color w:val="008200"/>
          <w:sz w:val="24"/>
          <w:szCs w:val="24"/>
          <w:bdr w:val="none" w:sz="0" w:space="0" w:color="auto" w:frame="1"/>
        </w:rPr>
        <w:t>//S4 = 100</w:t>
      </w: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    led &lt;= 7'b0011001;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end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S5: begin </w:t>
      </w:r>
      <w:r w:rsidRPr="00784F78">
        <w:rPr>
          <w:rStyle w:val="comment"/>
          <w:rFonts w:ascii="Consolas" w:eastAsiaTheme="majorEastAsia" w:hAnsi="Consolas"/>
          <w:color w:val="008200"/>
          <w:bdr w:val="none" w:sz="0" w:space="0" w:color="auto" w:frame="1"/>
        </w:rPr>
        <w:t>//S5 = 101</w:t>
      </w:r>
      <w:r w:rsidRPr="00784F78">
        <w:rPr>
          <w:rFonts w:ascii="Consolas" w:hAnsi="Consolas"/>
          <w:color w:val="000000"/>
          <w:bdr w:val="none" w:sz="0" w:space="0" w:color="auto" w:frame="1"/>
        </w:rPr>
        <w:t>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        led &lt;= 7'b0010010;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        end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      </w:t>
      </w: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endcase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</w:t>
      </w:r>
    </w:p>
    <w:p w:rsidR="00406D53" w:rsidRPr="00784F78" w:rsidRDefault="00406D53" w:rsidP="00406D53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    end  </w:t>
      </w:r>
    </w:p>
    <w:p w:rsidR="00406D53" w:rsidRPr="00784F78" w:rsidRDefault="00406D53" w:rsidP="00406D53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 w:val="24"/>
          <w:szCs w:val="24"/>
        </w:rPr>
      </w:pPr>
      <w:proofErr w:type="spellStart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endmodule</w:t>
      </w:r>
      <w:proofErr w:type="spellEnd"/>
      <w:r w:rsidRPr="00784F78">
        <w:rPr>
          <w:rFonts w:ascii="Consolas" w:hAnsi="Consolas"/>
          <w:color w:val="000000"/>
          <w:sz w:val="24"/>
          <w:szCs w:val="24"/>
          <w:bdr w:val="none" w:sz="0" w:space="0" w:color="auto" w:frame="1"/>
        </w:rPr>
        <w:t>  </w:t>
      </w:r>
    </w:p>
    <w:p w:rsidR="00F914D5" w:rsidRDefault="00406D53" w:rsidP="00F914D5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 xml:space="preserve"> </w:t>
      </w:r>
      <w:r w:rsidR="00F914D5" w:rsidRPr="00D219B6">
        <w:rPr>
          <w:rFonts w:ascii="Segoe UI" w:hAnsi="Segoe UI" w:cs="Segoe UI"/>
          <w:b/>
        </w:rPr>
        <w:t>Verilog Design Code</w:t>
      </w:r>
      <w:r w:rsidR="00F914D5">
        <w:rPr>
          <w:rFonts w:ascii="Segoe UI" w:hAnsi="Segoe UI" w:cs="Segoe UI"/>
          <w:b/>
        </w:rPr>
        <w:t>-DFF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`timescale 1ns / 1ps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module </w:t>
      </w: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posEdgeDFF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</w:t>
      </w:r>
      <w:proofErr w:type="spellStart"/>
      <w:proofErr w:type="gram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currentState,clk</w:t>
      </w:r>
      <w:proofErr w:type="gram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,clrn,nextState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);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input [2:0] </w:t>
      </w: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currentState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; </w:t>
      </w:r>
      <w:r w:rsidRPr="00F914D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//Data input</w:t>
      </w: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input </w:t>
      </w: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clk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;</w:t>
      </w:r>
      <w:r w:rsidRPr="00F914D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//clock</w:t>
      </w: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input </w:t>
      </w: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clrn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;</w:t>
      </w:r>
      <w:r w:rsidRPr="00F914D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//reset</w:t>
      </w: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output reg [2:0] </w:t>
      </w: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nextState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; </w:t>
      </w:r>
      <w:r w:rsidRPr="00F914D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//output Q</w:t>
      </w: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always </w:t>
      </w:r>
      <w:proofErr w:type="gram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@(</w:t>
      </w:r>
      <w:proofErr w:type="spellStart"/>
      <w:proofErr w:type="gram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posedge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</w:t>
      </w: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clk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)</w:t>
      </w:r>
      <w:r w:rsidRPr="00F914D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//DFF 1</w:t>
      </w: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r w:rsidRPr="00F914D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US"/>
        </w:rPr>
        <w:t>if</w:t>
      </w: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(~</w:t>
      </w: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clrn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) begin </w:t>
      </w:r>
      <w:r w:rsidRPr="00F914D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//1bit value of 1</w:t>
      </w: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    </w:t>
      </w: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nextState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&lt;= 1'b0; </w:t>
      </w:r>
      <w:r w:rsidRPr="00F914D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//1bit value of 0</w:t>
      </w: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end </w:t>
      </w:r>
      <w:r w:rsidRPr="00F914D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US"/>
        </w:rPr>
        <w:t>else</w:t>
      </w: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begin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    </w:t>
      </w: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nextState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&lt;= </w:t>
      </w: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currentState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;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end  </w:t>
      </w:r>
    </w:p>
    <w:p w:rsidR="00F914D5" w:rsidRPr="00F914D5" w:rsidRDefault="00F914D5" w:rsidP="00F914D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proofErr w:type="spellStart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endmodule</w:t>
      </w:r>
      <w:proofErr w:type="spellEnd"/>
      <w:r w:rsidRPr="00F914D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Default="00F914D5" w:rsidP="00F914D5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>Verilog Design Code</w:t>
      </w:r>
      <w:r>
        <w:rPr>
          <w:rFonts w:ascii="Segoe UI" w:hAnsi="Segoe UI" w:cs="Segoe UI"/>
          <w:b/>
        </w:rPr>
        <w:t>-DFF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`timescale 1ns / 1ps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module decoder3to8(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input in</w:t>
      </w:r>
      <w:proofErr w:type="gramStart"/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0,in</w:t>
      </w:r>
      <w:proofErr w:type="gramEnd"/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1,in2,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output out</w:t>
      </w:r>
      <w:proofErr w:type="gramStart"/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0,out</w:t>
      </w:r>
      <w:proofErr w:type="gramEnd"/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1,out2,out3,out4,out5,out6,out7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);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assign 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out0 = ~in2 &amp; ~in1 &amp; ~in0,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out1 = ~in2 &amp; ~in1 &amp; in0,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out2 = ~in2 &amp; in1 &amp; ~in0,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out3 = ~in2 &amp; in1 &amp; in0,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out4 = in2 &amp; ~in1 &amp; ~in0,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out5 = in2 &amp; ~in1 &amp; in0,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out6 = in2 &amp; in1 &amp; ~in0,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out7 = in2 &amp; in1 &amp; in0;  </w:t>
      </w:r>
    </w:p>
    <w:p w:rsidR="004A602E" w:rsidRPr="004A602E" w:rsidRDefault="004A602E" w:rsidP="004A60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proofErr w:type="spellStart"/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endmodule</w:t>
      </w:r>
      <w:proofErr w:type="spellEnd"/>
      <w:r w:rsidRPr="004A602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F914D5" w:rsidRPr="00F914D5" w:rsidRDefault="00F914D5" w:rsidP="00F914D5"/>
    <w:p w:rsidR="00F914D5" w:rsidRDefault="00F914D5" w:rsidP="00F914D5">
      <w:pPr>
        <w:rPr>
          <w:rFonts w:eastAsiaTheme="majorEastAsia"/>
          <w:color w:val="3F251D" w:themeColor="accent1"/>
          <w:sz w:val="30"/>
          <w:szCs w:val="30"/>
        </w:rPr>
      </w:pPr>
      <w:r>
        <w:br w:type="page"/>
      </w:r>
    </w:p>
    <w:p w:rsidR="007725B5" w:rsidRPr="00D219B6" w:rsidRDefault="007725B5" w:rsidP="00406D53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 xml:space="preserve">Verilog </w:t>
      </w:r>
      <w:r w:rsidRPr="00D219B6">
        <w:rPr>
          <w:rFonts w:ascii="Segoe UI" w:hAnsi="Segoe UI" w:cs="Segoe UI"/>
          <w:b/>
        </w:rPr>
        <w:t>Test Bench</w:t>
      </w:r>
      <w:r w:rsidRPr="00D219B6">
        <w:rPr>
          <w:rFonts w:ascii="Segoe UI" w:hAnsi="Segoe UI" w:cs="Segoe UI"/>
          <w:b/>
        </w:rPr>
        <w:t xml:space="preserve"> Code</w:t>
      </w:r>
      <w:r w:rsidR="004A602E">
        <w:rPr>
          <w:rFonts w:ascii="Segoe UI" w:hAnsi="Segoe UI" w:cs="Segoe UI"/>
          <w:b/>
        </w:rPr>
        <w:t>-Main (Testbench)</w:t>
      </w:r>
    </w:p>
    <w:p w:rsidR="0026762F" w:rsidRPr="00784F78" w:rsidRDefault="0026762F" w:rsidP="0026762F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</w:rPr>
      </w:pPr>
      <w:r w:rsidRPr="00784F78">
        <w:rPr>
          <w:rFonts w:ascii="Consolas" w:hAnsi="Consolas"/>
          <w:color w:val="000000"/>
          <w:bdr w:val="none" w:sz="0" w:space="0" w:color="auto" w:frame="1"/>
        </w:rPr>
        <w:t>`timescale 1ns / 1ps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module testbench;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</w:t>
      </w:r>
      <w:r w:rsidRPr="0026762F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//INPUTS</w:t>
      </w: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reg [2:0] 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currentState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reg 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clk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reg 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clrn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reg u;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</w:t>
      </w:r>
      <w:r w:rsidRPr="0026762F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//OUTPUTS</w:t>
      </w: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wire [2:0] Q;</w:t>
      </w:r>
      <w:r w:rsidRPr="0026762F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//aka Next State</w:t>
      </w: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wire [6:0] led;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lab1 lab1(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.u</w:t>
      </w:r>
      <w:proofErr w:type="gram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(u),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.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clk</w:t>
      </w:r>
      <w:proofErr w:type="spellEnd"/>
      <w:proofErr w:type="gram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clk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),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.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currentState</w:t>
      </w:r>
      <w:proofErr w:type="spellEnd"/>
      <w:proofErr w:type="gram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currentState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),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.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clrn</w:t>
      </w:r>
      <w:proofErr w:type="spellEnd"/>
      <w:proofErr w:type="gram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clrn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)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);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posEdgeDFF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</w:t>
      </w:r>
      <w:proofErr w:type="spellStart"/>
      <w:proofErr w:type="gram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posEdgeDFF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</w:t>
      </w:r>
      <w:proofErr w:type="gram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.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currentState</w:t>
      </w:r>
      <w:proofErr w:type="spellEnd"/>
      <w:proofErr w:type="gram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currentState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),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.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clk</w:t>
      </w:r>
      <w:proofErr w:type="spellEnd"/>
      <w:proofErr w:type="gram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clk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),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.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clrn</w:t>
      </w:r>
      <w:proofErr w:type="spellEnd"/>
      <w:proofErr w:type="gram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clrn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),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.Q</w:t>
      </w:r>
      <w:proofErr w:type="gram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(Q)</w:t>
      </w:r>
      <w:r w:rsidRPr="0026762F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US"/>
        </w:rPr>
        <w:t>//aka Next State</w:t>
      </w: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);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initial begin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clk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= 1;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u = 1;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clrn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= 0;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808080"/>
          <w:sz w:val="24"/>
          <w:szCs w:val="24"/>
          <w:bdr w:val="none" w:sz="0" w:space="0" w:color="auto" w:frame="1"/>
          <w:lang w:eastAsia="en-US"/>
        </w:rPr>
        <w:t>        #1 </w:t>
      </w:r>
      <w:proofErr w:type="spellStart"/>
      <w:r w:rsidRPr="0026762F">
        <w:rPr>
          <w:rFonts w:ascii="Consolas" w:eastAsia="Times New Roman" w:hAnsi="Consolas" w:cs="Times New Roman"/>
          <w:color w:val="808080"/>
          <w:sz w:val="24"/>
          <w:szCs w:val="24"/>
          <w:bdr w:val="none" w:sz="0" w:space="0" w:color="auto" w:frame="1"/>
          <w:lang w:eastAsia="en-US"/>
        </w:rPr>
        <w:t>clrn</w:t>
      </w:r>
      <w:proofErr w:type="spellEnd"/>
      <w:r w:rsidRPr="0026762F">
        <w:rPr>
          <w:rFonts w:ascii="Consolas" w:eastAsia="Times New Roman" w:hAnsi="Consolas" w:cs="Times New Roman"/>
          <w:color w:val="808080"/>
          <w:sz w:val="24"/>
          <w:szCs w:val="24"/>
          <w:bdr w:val="none" w:sz="0" w:space="0" w:color="auto" w:frame="1"/>
          <w:lang w:eastAsia="en-US"/>
        </w:rPr>
        <w:t> = 1;</w:t>
      </w: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808080"/>
          <w:sz w:val="24"/>
          <w:szCs w:val="24"/>
          <w:bdr w:val="none" w:sz="0" w:space="0" w:color="auto" w:frame="1"/>
          <w:lang w:eastAsia="en-US"/>
        </w:rPr>
        <w:t>        #16 u = 0;</w:t>
      </w: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end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initial begin 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    forever #1 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clk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= ~</w:t>
      </w: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clk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;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  end  </w:t>
      </w:r>
    </w:p>
    <w:p w:rsidR="0026762F" w:rsidRPr="0026762F" w:rsidRDefault="0026762F" w:rsidP="0026762F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proofErr w:type="spellStart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endmodule</w:t>
      </w:r>
      <w:proofErr w:type="spellEnd"/>
      <w:r w:rsidRPr="0026762F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US"/>
        </w:rPr>
        <w:t>  </w:t>
      </w:r>
    </w:p>
    <w:p w:rsidR="004A602E" w:rsidRDefault="004A602E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  <w:r>
        <w:rPr>
          <w:rFonts w:ascii="Segoe UI" w:hAnsi="Segoe UI" w:cs="Segoe UI"/>
          <w:b/>
        </w:rPr>
        <w:br w:type="page"/>
      </w:r>
    </w:p>
    <w:p w:rsidR="004A602E" w:rsidRPr="00D219B6" w:rsidRDefault="004A602E" w:rsidP="004A602E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>Verilog Test Bench Code</w:t>
      </w:r>
      <w:r>
        <w:rPr>
          <w:rFonts w:ascii="Segoe UI" w:hAnsi="Segoe UI" w:cs="Segoe UI"/>
          <w:b/>
        </w:rPr>
        <w:t>-</w:t>
      </w:r>
      <w:r>
        <w:rPr>
          <w:rFonts w:ascii="Segoe UI" w:hAnsi="Segoe UI" w:cs="Segoe UI"/>
          <w:b/>
        </w:rPr>
        <w:t>DFF Testbench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`timescale 1ns / 1ps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module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posEdgeDFFTest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;//</w:t>
      </w:r>
      <w:proofErr w:type="spellStart"/>
      <w:proofErr w:type="gram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currentState,clk</w:t>
      </w:r>
      <w:proofErr w:type="gram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,reset,nextState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//inputs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reg [2:0]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currentState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reg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clk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reg reset;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//output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wire [2:0]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nextState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; //output Q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posEdgeDFF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uut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(</w:t>
      </w:r>
      <w:proofErr w:type="spellStart"/>
      <w:proofErr w:type="gram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currentState,clk</w:t>
      </w:r>
      <w:proofErr w:type="gram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,reset,nextState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);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initial begin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clk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= 0;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    forever #10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clk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= ~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clk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; /</w:t>
      </w:r>
      <w:proofErr w:type="gram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/(</w:t>
      </w:r>
      <w:proofErr w:type="gram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flip clock every 10ns)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end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initial begin //testing of DFF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reset=1;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currentState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&lt;= 0;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#100;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reset=0;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currentState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&lt;= 1;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#100;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currentState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&lt;= 0;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#100;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</w:t>
      </w: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currentState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&lt;=1;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end  </w:t>
      </w:r>
    </w:p>
    <w:p w:rsidR="004A602E" w:rsidRPr="004A602E" w:rsidRDefault="004A602E" w:rsidP="004A60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proofErr w:type="spellStart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endmodule</w:t>
      </w:r>
      <w:proofErr w:type="spellEnd"/>
      <w:r w:rsidRPr="004A602E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</w:t>
      </w:r>
    </w:p>
    <w:p w:rsidR="004A602E" w:rsidRDefault="004A602E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  <w:r>
        <w:rPr>
          <w:rFonts w:ascii="Segoe UI" w:hAnsi="Segoe UI" w:cs="Segoe UI"/>
          <w:b/>
        </w:rPr>
        <w:br w:type="page"/>
      </w:r>
    </w:p>
    <w:p w:rsidR="008E6A51" w:rsidRPr="004A602E" w:rsidRDefault="004A602E" w:rsidP="004A602E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>Verilog Test Bench Code</w:t>
      </w:r>
      <w:r>
        <w:rPr>
          <w:rFonts w:ascii="Segoe UI" w:hAnsi="Segoe UI" w:cs="Segoe UI"/>
          <w:b/>
        </w:rPr>
        <w:t>-</w:t>
      </w:r>
      <w:r>
        <w:rPr>
          <w:rFonts w:ascii="Segoe UI" w:hAnsi="Segoe UI" w:cs="Segoe UI"/>
          <w:b/>
        </w:rPr>
        <w:t>Decoder</w:t>
      </w:r>
      <w:r>
        <w:rPr>
          <w:rFonts w:ascii="Segoe UI" w:hAnsi="Segoe UI" w:cs="Segoe UI"/>
          <w:b/>
        </w:rPr>
        <w:t xml:space="preserve"> Testbench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`timescale 1ns / 1ps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module decoder3to8Test;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//inputs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reg in0;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reg in1;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reg in2;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//outputs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wire out0;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wire out1;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wire out2;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wire out3;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wire out4;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wire out5;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wire out6;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wire out7;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decoder3to8 </w:t>
      </w:r>
      <w:proofErr w:type="spellStart"/>
      <w:proofErr w:type="gramStart"/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uut</w:t>
      </w:r>
      <w:proofErr w:type="spellEnd"/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(</w:t>
      </w:r>
      <w:proofErr w:type="gramEnd"/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//Instantiate unit test for 3to8 decoder.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.in0 (in0),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.in1 (in1),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.in2 (in2),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.out0(out0),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.out1(out1),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.out2(out2),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.out3(out3),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.out4(out4),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.out5(out5),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.out6(out6),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.out7(out7)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);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initial begin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in0 = 0;//initialize inputs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in1 = 0;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in2 = 0;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#100;//wait 100ns for full reset on timer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in0 = 1;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in1 = 0;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in2 = 1;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    #100;//wait another 100ns for another full reset  </w:t>
      </w:r>
    </w:p>
    <w:p w:rsidR="00D86A5F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  end      </w:t>
      </w:r>
    </w:p>
    <w:p w:rsidR="004A602E" w:rsidRPr="00D86A5F" w:rsidRDefault="00D86A5F" w:rsidP="00D86A5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</w:pPr>
      <w:proofErr w:type="spellStart"/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endmodule</w:t>
      </w:r>
      <w:proofErr w:type="spellEnd"/>
      <w:r w:rsidRPr="00D86A5F">
        <w:rPr>
          <w:rFonts w:ascii="Consolas" w:eastAsia="Times New Roman" w:hAnsi="Consolas" w:cs="Times New Roman"/>
          <w:color w:val="5C5C5C"/>
          <w:sz w:val="24"/>
          <w:szCs w:val="24"/>
          <w:lang w:eastAsia="en-US"/>
        </w:rPr>
        <w:t>  </w:t>
      </w:r>
    </w:p>
    <w:p w:rsidR="00D5252A" w:rsidRPr="00D219B6" w:rsidRDefault="00D5252A" w:rsidP="00D5252A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>Output Waveforms</w:t>
      </w:r>
    </w:p>
    <w:p w:rsidR="00691350" w:rsidRDefault="008E6A51" w:rsidP="00D5252A">
      <w:pPr>
        <w:rPr>
          <w:rFonts w:ascii="Segoe UI" w:hAnsi="Segoe UI" w:cs="Segoe UI"/>
        </w:rPr>
      </w:pPr>
      <w:r w:rsidRPr="00691350">
        <w:rPr>
          <w:rFonts w:ascii="Segoe UI" w:hAnsi="Segoe UI" w:cs="Segoe UI"/>
        </w:rPr>
        <w:drawing>
          <wp:anchor distT="0" distB="0" distL="114300" distR="114300" simplePos="0" relativeHeight="251659264" behindDoc="1" locked="0" layoutInCell="1" allowOverlap="1" wp14:anchorId="3D038D77" wp14:editId="4C56D02B">
            <wp:simplePos x="0" y="0"/>
            <wp:positionH relativeFrom="margin">
              <wp:align>center</wp:align>
            </wp:positionH>
            <wp:positionV relativeFrom="paragraph">
              <wp:posOffset>271417</wp:posOffset>
            </wp:positionV>
            <wp:extent cx="7429500" cy="3853180"/>
            <wp:effectExtent l="0" t="0" r="0" b="0"/>
            <wp:wrapTight wrapText="bothSides">
              <wp:wrapPolygon edited="0">
                <wp:start x="0" y="0"/>
                <wp:lineTo x="0" y="21465"/>
                <wp:lineTo x="21545" y="21465"/>
                <wp:lineTo x="215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45565" cy="386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2A">
        <w:rPr>
          <w:rFonts w:ascii="Segoe UI" w:hAnsi="Segoe UI" w:cs="Segoe UI"/>
        </w:rPr>
        <w:t>Show outputs for (q, a-g)</w:t>
      </w:r>
    </w:p>
    <w:p w:rsidR="008E6A51" w:rsidRDefault="008E6A51" w:rsidP="00D5252A">
      <w:pPr>
        <w:rPr>
          <w:rFonts w:ascii="Segoe UI" w:eastAsiaTheme="majorEastAsia" w:hAnsi="Segoe UI" w:cs="Segoe UI"/>
          <w:color w:val="3F251D" w:themeColor="accent1"/>
          <w:sz w:val="30"/>
          <w:szCs w:val="30"/>
        </w:rPr>
      </w:pPr>
    </w:p>
    <w:p w:rsidR="00B53FE2" w:rsidRDefault="00B53FE2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  <w:r>
        <w:rPr>
          <w:rFonts w:ascii="Segoe UI" w:hAnsi="Segoe UI" w:cs="Segoe UI"/>
          <w:b/>
        </w:rPr>
        <w:br w:type="page"/>
      </w:r>
    </w:p>
    <w:p w:rsidR="00D5252A" w:rsidRPr="00D219B6" w:rsidRDefault="00B53FE2" w:rsidP="00D5252A">
      <w:pPr>
        <w:pStyle w:val="Heading1"/>
        <w:rPr>
          <w:rFonts w:ascii="Segoe UI" w:hAnsi="Segoe UI" w:cs="Segoe UI"/>
          <w:b/>
        </w:rPr>
      </w:pPr>
      <w:r w:rsidRPr="00B53FE2">
        <w:rPr>
          <w:rFonts w:ascii="Segoe UI" w:hAnsi="Segoe UI" w:cs="Segoe UI"/>
        </w:rPr>
        <w:drawing>
          <wp:anchor distT="0" distB="0" distL="114300" distR="114300" simplePos="0" relativeHeight="251661312" behindDoc="1" locked="0" layoutInCell="1" allowOverlap="1" wp14:anchorId="3A70341B" wp14:editId="7D8BD27C">
            <wp:simplePos x="0" y="0"/>
            <wp:positionH relativeFrom="margin">
              <wp:posOffset>-631825</wp:posOffset>
            </wp:positionH>
            <wp:positionV relativeFrom="paragraph">
              <wp:posOffset>315595</wp:posOffset>
            </wp:positionV>
            <wp:extent cx="7282180" cy="5469890"/>
            <wp:effectExtent l="0" t="0" r="0" b="0"/>
            <wp:wrapTight wrapText="bothSides">
              <wp:wrapPolygon edited="0">
                <wp:start x="0" y="0"/>
                <wp:lineTo x="0" y="21515"/>
                <wp:lineTo x="21528" y="21515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2A" w:rsidRPr="00D219B6">
        <w:rPr>
          <w:rFonts w:ascii="Segoe UI" w:hAnsi="Segoe UI" w:cs="Segoe UI"/>
          <w:b/>
        </w:rPr>
        <w:t>Design</w:t>
      </w:r>
      <w:r w:rsidR="005E06A2" w:rsidRPr="00D219B6">
        <w:rPr>
          <w:rFonts w:ascii="Segoe UI" w:hAnsi="Segoe UI" w:cs="Segoe UI"/>
          <w:b/>
        </w:rPr>
        <w:t xml:space="preserve"> Schematics</w:t>
      </w:r>
    </w:p>
    <w:p w:rsidR="00D5252A" w:rsidRDefault="00D5252A" w:rsidP="00B53FE2">
      <w:pPr>
        <w:rPr>
          <w:rFonts w:ascii="Segoe UI" w:eastAsiaTheme="majorEastAsia" w:hAnsi="Segoe UI" w:cs="Segoe UI"/>
          <w:color w:val="3F251D" w:themeColor="accent1"/>
          <w:sz w:val="30"/>
          <w:szCs w:val="30"/>
        </w:rPr>
      </w:pPr>
    </w:p>
    <w:p w:rsidR="00B53FE2" w:rsidRDefault="00B53FE2">
      <w:pPr>
        <w:rPr>
          <w:rFonts w:ascii="Segoe UI" w:eastAsiaTheme="majorEastAsia" w:hAnsi="Segoe UI" w:cs="Segoe UI"/>
          <w:color w:val="3F251D" w:themeColor="accent1"/>
          <w:sz w:val="30"/>
          <w:szCs w:val="30"/>
        </w:rPr>
      </w:pPr>
      <w:r>
        <w:rPr>
          <w:rFonts w:ascii="Segoe UI" w:hAnsi="Segoe UI" w:cs="Segoe UI"/>
        </w:rPr>
        <w:br w:type="page"/>
      </w:r>
    </w:p>
    <w:p w:rsidR="009A0932" w:rsidRDefault="005E06A2" w:rsidP="005E06A2">
      <w:pPr>
        <w:pStyle w:val="Heading1"/>
        <w:rPr>
          <w:rFonts w:ascii="Segoe UI" w:hAnsi="Segoe UI" w:cs="Segoe UI"/>
          <w:b/>
        </w:rPr>
      </w:pPr>
      <w:r w:rsidRPr="00B53FE2">
        <w:rPr>
          <w:rFonts w:ascii="Segoe UI" w:hAnsi="Segoe UI" w:cs="Segoe UI"/>
          <w:b/>
        </w:rPr>
        <w:t>I/O Planning</w:t>
      </w:r>
    </w:p>
    <w:p w:rsidR="005E06A2" w:rsidRPr="00B53FE2" w:rsidRDefault="009A0932" w:rsidP="005E06A2">
      <w:pPr>
        <w:pStyle w:val="Heading1"/>
        <w:rPr>
          <w:rFonts w:ascii="Segoe UI" w:hAnsi="Segoe UI" w:cs="Segoe UI"/>
          <w:b/>
        </w:rPr>
      </w:pPr>
      <w:r w:rsidRPr="009A0932">
        <w:rPr>
          <w:rFonts w:ascii="Segoe UI" w:eastAsiaTheme="minorEastAsia" w:hAnsi="Segoe UI" w:cs="Segoe UI"/>
          <w:color w:val="4D322D" w:themeColor="text2"/>
          <w:sz w:val="22"/>
          <w:szCs w:val="22"/>
        </w:rPr>
        <w:drawing>
          <wp:inline distT="0" distB="0" distL="0" distR="0" wp14:anchorId="7DB02183" wp14:editId="6902A935">
            <wp:extent cx="6237514" cy="61208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543" cy="61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32" w:rsidRDefault="009A0932" w:rsidP="005E06A2">
      <w:pPr>
        <w:pStyle w:val="Heading1"/>
        <w:rPr>
          <w:rFonts w:ascii="Segoe UI" w:hAnsi="Segoe UI" w:cs="Segoe UI"/>
          <w:b/>
        </w:rPr>
      </w:pPr>
    </w:p>
    <w:p w:rsidR="009A0932" w:rsidRDefault="009A0932" w:rsidP="005E06A2">
      <w:pPr>
        <w:pStyle w:val="Heading1"/>
        <w:rPr>
          <w:rFonts w:ascii="Segoe UI" w:hAnsi="Segoe UI" w:cs="Segoe UI"/>
          <w:b/>
        </w:rPr>
      </w:pPr>
    </w:p>
    <w:p w:rsidR="005E06A2" w:rsidRDefault="005E06A2" w:rsidP="005E06A2">
      <w:pPr>
        <w:pStyle w:val="Heading1"/>
        <w:rPr>
          <w:rFonts w:ascii="Segoe UI" w:hAnsi="Segoe UI" w:cs="Segoe UI"/>
          <w:b/>
        </w:rPr>
      </w:pPr>
      <w:r w:rsidRPr="009A0932">
        <w:rPr>
          <w:rFonts w:ascii="Segoe UI" w:hAnsi="Segoe UI" w:cs="Segoe UI"/>
          <w:b/>
        </w:rPr>
        <w:t>Floor Planning</w:t>
      </w:r>
    </w:p>
    <w:p w:rsidR="009A0932" w:rsidRPr="009A0932" w:rsidRDefault="009A0932" w:rsidP="009A0932">
      <w:r w:rsidRPr="009A0932">
        <w:drawing>
          <wp:inline distT="0" distB="0" distL="0" distR="0" wp14:anchorId="43697C96" wp14:editId="018BBC4F">
            <wp:extent cx="6466114" cy="595998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1226" cy="59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1638F6" w:rsidRPr="009A0932" w:rsidRDefault="001638F6" w:rsidP="007021DE">
      <w:pPr>
        <w:rPr>
          <w:rFonts w:ascii="Segoe UI" w:hAnsi="Segoe UI" w:cs="Segoe UI"/>
        </w:rPr>
      </w:pPr>
    </w:p>
    <w:sectPr w:rsidR="001638F6" w:rsidRPr="009A0932" w:rsidSect="00406D5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4051" w:rsidRDefault="002C4051">
      <w:pPr>
        <w:spacing w:before="0" w:after="0" w:line="240" w:lineRule="auto"/>
      </w:pPr>
      <w:r>
        <w:separator/>
      </w:r>
    </w:p>
  </w:endnote>
  <w:endnote w:type="continuationSeparator" w:id="0">
    <w:p w:rsidR="002C4051" w:rsidRDefault="002C40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4051" w:rsidRDefault="002C4051">
      <w:pPr>
        <w:spacing w:before="0" w:after="0" w:line="240" w:lineRule="auto"/>
      </w:pPr>
      <w:r>
        <w:separator/>
      </w:r>
    </w:p>
  </w:footnote>
  <w:footnote w:type="continuationSeparator" w:id="0">
    <w:p w:rsidR="002C4051" w:rsidRDefault="002C405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6D53" w:rsidRPr="00406D53" w:rsidRDefault="00406D53">
    <w:pPr>
      <w:pStyle w:val="Header"/>
      <w:rPr>
        <w:rFonts w:ascii="Segoe UI" w:hAnsi="Segoe UI" w:cs="Segoe UI"/>
        <w:sz w:val="24"/>
        <w:szCs w:val="24"/>
      </w:rPr>
    </w:pPr>
    <w:r w:rsidRPr="00406D53">
      <w:rPr>
        <w:rFonts w:ascii="Segoe UI" w:hAnsi="Segoe UI" w:cs="Segoe UI"/>
        <w:sz w:val="24"/>
        <w:szCs w:val="24"/>
      </w:rPr>
      <w:t>LAB 1: Computer Organization and Design</w:t>
    </w:r>
    <w:r w:rsidRPr="00406D53">
      <w:rPr>
        <w:rFonts w:ascii="Segoe UI" w:hAnsi="Segoe UI" w:cs="Segoe UI"/>
        <w:sz w:val="24"/>
        <w:szCs w:val="24"/>
      </w:rPr>
      <w:tab/>
    </w:r>
    <w:r w:rsidRPr="00406D53">
      <w:rPr>
        <w:rFonts w:ascii="Segoe UI" w:hAnsi="Segoe UI" w:cs="Segoe UI"/>
        <w:sz w:val="24"/>
        <w:szCs w:val="24"/>
      </w:rPr>
      <w:tab/>
    </w:r>
    <w:r w:rsidRPr="00406D53">
      <w:rPr>
        <w:rFonts w:ascii="Segoe UI" w:hAnsi="Segoe UI" w:cs="Segoe UI"/>
        <w:sz w:val="24"/>
        <w:szCs w:val="24"/>
      </w:rPr>
      <w:tab/>
    </w:r>
    <w:r w:rsidRPr="00406D53">
      <w:rPr>
        <w:rFonts w:ascii="Segoe UI" w:hAnsi="Segoe UI" w:cs="Segoe UI"/>
        <w:sz w:val="24"/>
        <w:szCs w:val="24"/>
      </w:rPr>
      <w:tab/>
      <w:t xml:space="preserve">    </w:t>
    </w:r>
    <w:r>
      <w:rPr>
        <w:rFonts w:ascii="Segoe UI" w:hAnsi="Segoe UI" w:cs="Segoe UI"/>
        <w:sz w:val="24"/>
        <w:szCs w:val="24"/>
      </w:rPr>
      <w:tab/>
      <w:t xml:space="preserve">  </w:t>
    </w:r>
    <w:r w:rsidRPr="00406D53">
      <w:rPr>
        <w:rFonts w:ascii="Segoe UI" w:hAnsi="Segoe UI" w:cs="Segoe UI"/>
        <w:sz w:val="24"/>
        <w:szCs w:val="24"/>
      </w:rPr>
      <w:t xml:space="preserve"> Taylan Unal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F345FE"/>
    <w:multiLevelType w:val="multilevel"/>
    <w:tmpl w:val="A6D4A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DC50A88"/>
    <w:multiLevelType w:val="multilevel"/>
    <w:tmpl w:val="59464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8A14B0"/>
    <w:multiLevelType w:val="multilevel"/>
    <w:tmpl w:val="9A82D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88733C"/>
    <w:multiLevelType w:val="multilevel"/>
    <w:tmpl w:val="1552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3D6A41"/>
    <w:multiLevelType w:val="multilevel"/>
    <w:tmpl w:val="14DE0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1409FC"/>
    <w:multiLevelType w:val="multilevel"/>
    <w:tmpl w:val="6FC67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16166A"/>
    <w:multiLevelType w:val="multilevel"/>
    <w:tmpl w:val="3A60B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78EA6F8F"/>
    <w:multiLevelType w:val="hybridMultilevel"/>
    <w:tmpl w:val="377C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4"/>
  </w:num>
  <w:num w:numId="10">
    <w:abstractNumId w:val="13"/>
  </w:num>
  <w:num w:numId="11">
    <w:abstractNumId w:val="22"/>
  </w:num>
  <w:num w:numId="12">
    <w:abstractNumId w:val="21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3"/>
  </w:num>
  <w:num w:numId="22">
    <w:abstractNumId w:val="12"/>
  </w:num>
  <w:num w:numId="23">
    <w:abstractNumId w:val="15"/>
  </w:num>
  <w:num w:numId="24">
    <w:abstractNumId w:val="19"/>
  </w:num>
  <w:num w:numId="25">
    <w:abstractNumId w:val="16"/>
  </w:num>
  <w:num w:numId="26">
    <w:abstractNumId w:val="20"/>
  </w:num>
  <w:num w:numId="27">
    <w:abstractNumId w:val="18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193"/>
    <w:rsid w:val="0004666D"/>
    <w:rsid w:val="000748AA"/>
    <w:rsid w:val="000D1C21"/>
    <w:rsid w:val="001638F6"/>
    <w:rsid w:val="00175809"/>
    <w:rsid w:val="001A2000"/>
    <w:rsid w:val="0026762F"/>
    <w:rsid w:val="002718B9"/>
    <w:rsid w:val="002C4051"/>
    <w:rsid w:val="002F3E42"/>
    <w:rsid w:val="003209D6"/>
    <w:rsid w:val="00334A73"/>
    <w:rsid w:val="003422FF"/>
    <w:rsid w:val="00377193"/>
    <w:rsid w:val="00406D53"/>
    <w:rsid w:val="00442D30"/>
    <w:rsid w:val="004952C4"/>
    <w:rsid w:val="004A602E"/>
    <w:rsid w:val="00562D43"/>
    <w:rsid w:val="005A1C5A"/>
    <w:rsid w:val="005E06A2"/>
    <w:rsid w:val="00667FF0"/>
    <w:rsid w:val="00690EFD"/>
    <w:rsid w:val="00691350"/>
    <w:rsid w:val="006F2A26"/>
    <w:rsid w:val="007021DE"/>
    <w:rsid w:val="00732607"/>
    <w:rsid w:val="007725B5"/>
    <w:rsid w:val="00784F78"/>
    <w:rsid w:val="00844483"/>
    <w:rsid w:val="008707C0"/>
    <w:rsid w:val="008E6A51"/>
    <w:rsid w:val="00934F1C"/>
    <w:rsid w:val="009A0932"/>
    <w:rsid w:val="009D2231"/>
    <w:rsid w:val="00A122DB"/>
    <w:rsid w:val="00AD165F"/>
    <w:rsid w:val="00B47B7A"/>
    <w:rsid w:val="00B53FE2"/>
    <w:rsid w:val="00B646B8"/>
    <w:rsid w:val="00C80BD4"/>
    <w:rsid w:val="00CF3A42"/>
    <w:rsid w:val="00D1713C"/>
    <w:rsid w:val="00D219B6"/>
    <w:rsid w:val="00D5252A"/>
    <w:rsid w:val="00D5413C"/>
    <w:rsid w:val="00D86A5F"/>
    <w:rsid w:val="00DC07A3"/>
    <w:rsid w:val="00E11B8A"/>
    <w:rsid w:val="00F677F9"/>
    <w:rsid w:val="00F914D5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C0A7D6"/>
  <w15:chartTrackingRefBased/>
  <w15:docId w15:val="{4E0CF1E9-10BF-48DB-AE56-D1B134DD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377193"/>
    <w:rPr>
      <w:color w:val="993E2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1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semiHidden/>
    <w:qFormat/>
    <w:rsid w:val="00667FF0"/>
    <w:pPr>
      <w:ind w:left="720"/>
      <w:contextualSpacing/>
    </w:pPr>
  </w:style>
  <w:style w:type="paragraph" w:customStyle="1" w:styleId="alt">
    <w:name w:val="alt"/>
    <w:basedOn w:val="Normal"/>
    <w:rsid w:val="002676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comment">
    <w:name w:val="comment"/>
    <w:basedOn w:val="DefaultParagraphFont"/>
    <w:rsid w:val="0026762F"/>
  </w:style>
  <w:style w:type="character" w:customStyle="1" w:styleId="preprocessor">
    <w:name w:val="preprocessor"/>
    <w:basedOn w:val="DefaultParagraphFont"/>
    <w:rsid w:val="0026762F"/>
  </w:style>
  <w:style w:type="character" w:customStyle="1" w:styleId="keyword">
    <w:name w:val="keyword"/>
    <w:basedOn w:val="DefaultParagraphFont"/>
    <w:rsid w:val="00406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ylan\AppData\Roaming\Microsoft\Templates\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7D14D-66AE-4B54-9BBD-876706A99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</Template>
  <TotalTime>0</TotalTime>
  <Pages>11</Pages>
  <Words>879</Words>
  <Characters>5011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Verilog Design Code-Main (FSM)</vt:lpstr>
      <vt:lpstr>Verilog Design Code-DFF</vt:lpstr>
      <vt:lpstr>Verilog Design Code-DFF</vt:lpstr>
      <vt:lpstr>Verilog Test Bench Code-Main (Testbench)</vt:lpstr>
      <vt:lpstr>Verilog Test Bench Code-DFF Testbench</vt:lpstr>
      <vt:lpstr>Verilog Test Bench Code-Decoder Testbench</vt:lpstr>
      <vt:lpstr>Output Waveforms</vt:lpstr>
      <vt:lpstr>/Design Schematics</vt:lpstr>
      <vt:lpstr>I/O Planning</vt:lpstr>
      <vt:lpstr>/</vt:lpstr>
      <vt:lpstr/>
      <vt:lpstr/>
      <vt:lpstr>Floor Planning</vt:lpstr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taylan</dc:creator>
  <cp:keywords/>
  <cp:lastModifiedBy>Unal, Taylan</cp:lastModifiedBy>
  <cp:revision>2</cp:revision>
  <dcterms:created xsi:type="dcterms:W3CDTF">2019-09-23T03:37:00Z</dcterms:created>
  <dcterms:modified xsi:type="dcterms:W3CDTF">2019-09-23T03:37:00Z</dcterms:modified>
  <cp:version/>
</cp:coreProperties>
</file>